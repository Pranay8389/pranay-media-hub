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010C" w14:textId="77777777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A9B43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49B3FB55" w14:textId="7AF62517" w:rsidR="004F03F5" w:rsidRPr="00A10C09" w:rsidRDefault="00CD57E2" w:rsidP="00A10C09">
      <w:pPr>
        <w:pStyle w:val="Title"/>
      </w:pPr>
      <w:r>
        <w:t>aakul srija</w:t>
      </w:r>
    </w:p>
    <w:p w14:paraId="18BDBAC8" w14:textId="52A775A4" w:rsidR="004F03F5" w:rsidRDefault="00793162" w:rsidP="004F03F5">
      <w:pPr>
        <w:pStyle w:val="Subtitle"/>
      </w:pPr>
      <w:r>
        <w:t>(</w:t>
      </w:r>
      <w:r w:rsidR="00CD57E2">
        <w:t xml:space="preserve">b.tech </w:t>
      </w:r>
      <w:r>
        <w:t>– IT)</w:t>
      </w: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294"/>
        <w:gridCol w:w="216"/>
        <w:gridCol w:w="6175"/>
      </w:tblGrid>
      <w:tr w:rsidR="00A24B78" w14:paraId="18004017" w14:textId="77777777" w:rsidTr="0033248B">
        <w:trPr>
          <w:trHeight w:val="2038"/>
        </w:trPr>
        <w:tc>
          <w:tcPr>
            <w:tcW w:w="216" w:type="dxa"/>
          </w:tcPr>
          <w:p w14:paraId="41B34866" w14:textId="77777777" w:rsidR="00A24B78" w:rsidRPr="00065553" w:rsidRDefault="00A24B78" w:rsidP="00A24B78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15ED3E4F" w14:textId="77777777" w:rsidR="00A24B78" w:rsidRPr="00CE7496" w:rsidRDefault="00E6537C" w:rsidP="00CE7496">
            <w:pPr>
              <w:pStyle w:val="Heading1"/>
            </w:pPr>
            <w:sdt>
              <w:sdtPr>
                <w:id w:val="-203956741"/>
                <w:placeholder>
                  <w:docPart w:val="D3C7708C4615416189CB4301AD97CF1B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CE7496">
                  <w:t>Contact</w:t>
                </w:r>
              </w:sdtContent>
            </w:sdt>
          </w:p>
          <w:p w14:paraId="430A5FD5" w14:textId="77777777" w:rsidR="00793162" w:rsidRDefault="00793162" w:rsidP="00793162">
            <w:pPr>
              <w:ind w:left="-5"/>
            </w:pPr>
            <w:r>
              <w:t xml:space="preserve">Hyderabad | 9550740602 </w:t>
            </w:r>
          </w:p>
          <w:p w14:paraId="000B4693" w14:textId="77777777" w:rsidR="00793162" w:rsidRDefault="00793162" w:rsidP="00793162">
            <w:pPr>
              <w:ind w:left="-5"/>
            </w:pPr>
            <w:r>
              <w:t xml:space="preserve">9550740702 | </w:t>
            </w:r>
            <w:hyperlink r:id="rId10" w:history="1">
              <w:r w:rsidRPr="0086746B">
                <w:rPr>
                  <w:rStyle w:val="Hyperlink"/>
                </w:rPr>
                <w:t>24eg112b53@anurag.edu.in</w:t>
              </w:r>
            </w:hyperlink>
          </w:p>
          <w:p w14:paraId="76948ECC" w14:textId="7D58E3B3" w:rsidR="00A24B78" w:rsidRDefault="00A24B78" w:rsidP="00137C2D"/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3C372E9B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4DF877D2" w14:textId="77777777" w:rsidR="00CD57E2" w:rsidRPr="00973D8D" w:rsidRDefault="00CD57E2" w:rsidP="00CD57E2">
            <w:pPr>
              <w:spacing w:after="9" w:line="268" w:lineRule="auto"/>
              <w:ind w:left="-5" w:hanging="10"/>
              <w:rPr>
                <w:rFonts w:ascii="Arial" w:hAnsi="Arial" w:cs="Arial"/>
                <w:sz w:val="22"/>
              </w:rPr>
            </w:pPr>
            <w:r w:rsidRPr="00975DAD">
              <w:rPr>
                <w:rFonts w:ascii="Times New Roman" w:hAnsi="Times New Roman" w:cs="Times New Roman"/>
                <w:b/>
                <w:sz w:val="24"/>
              </w:rPr>
              <w:t>Career Objective :-</w:t>
            </w:r>
          </w:p>
          <w:p w14:paraId="7B29D252" w14:textId="77777777" w:rsidR="00CD57E2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</w:p>
          <w:p w14:paraId="125225AC" w14:textId="61FB2791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Motivated and detail-oriented </w:t>
            </w:r>
            <w:proofErr w:type="spellStart"/>
            <w:r w:rsidRPr="00975DAD">
              <w:rPr>
                <w:rFonts w:ascii="Times New Roman" w:hAnsi="Times New Roman" w:cs="Times New Roman"/>
              </w:rPr>
              <w:t>B.Tech</w:t>
            </w:r>
            <w:proofErr w:type="spellEnd"/>
            <w:r w:rsidRPr="00975DAD">
              <w:rPr>
                <w:rFonts w:ascii="Times New Roman" w:hAnsi="Times New Roman" w:cs="Times New Roman"/>
              </w:rPr>
              <w:t xml:space="preserve"> IT student with strong technical and analytical abilities. Seeking opportunities to apply academic knowledge, build real-world skills, and contribute to innovative technological solutions.   </w:t>
            </w:r>
          </w:p>
          <w:p w14:paraId="28B3E260" w14:textId="43F4684D" w:rsidR="00A24B78" w:rsidRPr="00311FD2" w:rsidRDefault="00A24B78" w:rsidP="00311FD2"/>
        </w:tc>
      </w:tr>
      <w:tr w:rsidR="00CE7496" w14:paraId="3F1B5B6A" w14:textId="77777777" w:rsidTr="00CE7496">
        <w:trPr>
          <w:trHeight w:val="8651"/>
        </w:trPr>
        <w:tc>
          <w:tcPr>
            <w:tcW w:w="216" w:type="dxa"/>
          </w:tcPr>
          <w:p w14:paraId="5CA76335" w14:textId="77777777" w:rsidR="00CE7496" w:rsidRPr="00065553" w:rsidRDefault="00CE7496" w:rsidP="0033248B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60739EB8" w14:textId="7A3E8AEB" w:rsidR="00CE7496" w:rsidRDefault="00E6537C" w:rsidP="00CD57E2">
            <w:pPr>
              <w:pStyle w:val="Heading1"/>
            </w:pPr>
            <w:sdt>
              <w:sdtPr>
                <w:id w:val="150179177"/>
                <w:placeholder>
                  <w:docPart w:val="37044143E097451BA0A480080351BD6A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33248B">
                  <w:t>Education</w:t>
                </w:r>
              </w:sdtContent>
            </w:sdt>
          </w:p>
          <w:p w14:paraId="654665B4" w14:textId="77777777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>Bachelor of Technology (</w:t>
            </w:r>
            <w:proofErr w:type="spellStart"/>
            <w:r w:rsidRPr="00975DAD">
              <w:rPr>
                <w:rFonts w:ascii="Times New Roman" w:hAnsi="Times New Roman" w:cs="Times New Roman"/>
              </w:rPr>
              <w:t>B.Tech</w:t>
            </w:r>
            <w:proofErr w:type="spellEnd"/>
            <w:r w:rsidRPr="00975DAD"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-</w:t>
            </w:r>
            <w:r w:rsidRPr="00975DAD">
              <w:rPr>
                <w:rFonts w:ascii="Times New Roman" w:hAnsi="Times New Roman" w:cs="Times New Roman"/>
              </w:rPr>
              <w:t xml:space="preserve"> Information Technology </w:t>
            </w:r>
          </w:p>
          <w:p w14:paraId="58B897DC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Anurag University, Hyderabad   </w:t>
            </w:r>
          </w:p>
          <w:p w14:paraId="3CA6BB39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Currently: 2nd Year | Expected Graduation: 2028   </w:t>
            </w:r>
          </w:p>
          <w:p w14:paraId="63694D8D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CGPA: 8.52   </w:t>
            </w:r>
          </w:p>
          <w:p w14:paraId="40D5CDD6" w14:textId="77777777" w:rsidR="00CD57E2" w:rsidRPr="00CD57E2" w:rsidRDefault="00CD57E2" w:rsidP="00CD57E2"/>
          <w:p w14:paraId="4E9CDC33" w14:textId="77777777" w:rsidR="00CE7496" w:rsidRPr="00CE7496" w:rsidRDefault="00CE7496" w:rsidP="00CE7496"/>
          <w:p w14:paraId="72B864D2" w14:textId="77777777" w:rsidR="00CE7496" w:rsidRPr="00065553" w:rsidRDefault="00E6537C" w:rsidP="00CE7496">
            <w:pPr>
              <w:pStyle w:val="Heading1"/>
            </w:pPr>
            <w:sdt>
              <w:sdtPr>
                <w:id w:val="572388028"/>
                <w:placeholder>
                  <w:docPart w:val="E034C8CA14EB4FABA8077220798DEE07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065553">
                  <w:t>Key Skills</w:t>
                </w:r>
              </w:sdtContent>
            </w:sdt>
          </w:p>
          <w:p w14:paraId="73FE5783" w14:textId="77777777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Programming Languages: Java, C, HTML, SQL   </w:t>
            </w:r>
          </w:p>
          <w:p w14:paraId="7F703260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Platforms: Hacker Rank </w:t>
            </w:r>
          </w:p>
          <w:p w14:paraId="0E497B66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Learning Platforms: NPTEL, Cisco, Coursera, Infosys Springboard </w:t>
            </w:r>
          </w:p>
          <w:p w14:paraId="340FA889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>Computer Skills: MS Word, PowerPoint, Excel, Basics of Computers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C881EF4" w14:textId="05BE6391" w:rsidR="00CE7496" w:rsidRDefault="00CE7496" w:rsidP="00CE7496"/>
          <w:p w14:paraId="4D183FFF" w14:textId="77777777" w:rsidR="00CE7496" w:rsidRDefault="00CE7496" w:rsidP="00CE7496"/>
          <w:p w14:paraId="365BECCF" w14:textId="77777777" w:rsidR="00CE7496" w:rsidRPr="00065553" w:rsidRDefault="00E6537C" w:rsidP="00CE7496">
            <w:pPr>
              <w:pStyle w:val="Heading1"/>
            </w:pPr>
            <w:sdt>
              <w:sdtPr>
                <w:id w:val="-445079052"/>
                <w:placeholder>
                  <w:docPart w:val="86C273EC28D04EE2B41234CD38E8412F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065553">
                  <w:t>Interests</w:t>
                </w:r>
              </w:sdtContent>
            </w:sdt>
          </w:p>
          <w:p w14:paraId="1F345533" w14:textId="77777777" w:rsidR="00CD57E2" w:rsidRPr="000E03A5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0E03A5">
              <w:rPr>
                <w:rFonts w:ascii="Times New Roman" w:hAnsi="Times New Roman" w:cs="Times New Roman"/>
              </w:rPr>
              <w:t xml:space="preserve">Drawing and sketching   </w:t>
            </w:r>
          </w:p>
          <w:p w14:paraId="35B55806" w14:textId="77777777" w:rsidR="00CD57E2" w:rsidRPr="000E03A5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0E03A5">
              <w:rPr>
                <w:rFonts w:ascii="Times New Roman" w:hAnsi="Times New Roman" w:cs="Times New Roman"/>
              </w:rPr>
              <w:t xml:space="preserve">Creative arts and crafts   </w:t>
            </w:r>
          </w:p>
          <w:p w14:paraId="08FEB77F" w14:textId="77777777" w:rsidR="00CD57E2" w:rsidRPr="000E03A5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0E03A5">
              <w:rPr>
                <w:rFonts w:ascii="Times New Roman" w:hAnsi="Times New Roman" w:cs="Times New Roman"/>
              </w:rPr>
              <w:t xml:space="preserve">Reading tech blogs   </w:t>
            </w:r>
          </w:p>
          <w:p w14:paraId="1A52F966" w14:textId="1F58AD23" w:rsidR="00CE7496" w:rsidRDefault="00CD57E2" w:rsidP="00CE7496">
            <w:sdt>
              <w:sdtPr>
                <w:id w:val="-704174944"/>
                <w:placeholder>
                  <w:docPart w:val="59B8940265554076847F67DCC09397AC"/>
                </w:placeholder>
                <w:temporary/>
                <w:showingPlcHdr/>
                <w15:appearance w15:val="hidden"/>
              </w:sdtPr>
              <w:sdtContent>
                <w:r w:rsidRPr="00CD57E2">
                  <w:rPr>
                    <w:rFonts w:ascii="Times New Roman" w:hAnsi="Times New Roman" w:cs="Times New Roman"/>
                  </w:rPr>
                  <w:t>Environmental conservation</w:t>
                </w:r>
              </w:sdtContent>
            </w:sdt>
            <w:r w:rsidR="00CE7496">
              <w:t xml:space="preserve"> </w:t>
            </w:r>
          </w:p>
          <w:p w14:paraId="1BEE5426" w14:textId="77777777" w:rsidR="00CD57E2" w:rsidRDefault="00CD57E2" w:rsidP="00CE7496"/>
          <w:p w14:paraId="099D8964" w14:textId="77777777" w:rsidR="00CD57E2" w:rsidRPr="000E03A5" w:rsidRDefault="00CD57E2" w:rsidP="00CD57E2">
            <w:pPr>
              <w:ind w:left="-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E03A5">
              <w:rPr>
                <w:rFonts w:ascii="Times New Roman" w:hAnsi="Times New Roman" w:cs="Times New Roman"/>
                <w:b/>
                <w:bCs/>
                <w:sz w:val="24"/>
              </w:rPr>
              <w:t>Languages Known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:-</w:t>
            </w:r>
          </w:p>
          <w:p w14:paraId="7BAC6524" w14:textId="77777777" w:rsidR="00CD57E2" w:rsidRPr="000E03A5" w:rsidRDefault="00CD57E2" w:rsidP="00CD57E2">
            <w:pPr>
              <w:ind w:left="-5" w:hanging="10"/>
              <w:rPr>
                <w:rFonts w:ascii="Times New Roman" w:hAnsi="Times New Roman" w:cs="Times New Roman"/>
              </w:rPr>
            </w:pPr>
            <w:proofErr w:type="spellStart"/>
            <w:r w:rsidRPr="000E03A5">
              <w:rPr>
                <w:rFonts w:ascii="Times New Roman" w:hAnsi="Times New Roman" w:cs="Times New Roman"/>
              </w:rPr>
              <w:t>English</w:t>
            </w:r>
            <w:r>
              <w:rPr>
                <w:rFonts w:ascii="Times New Roman" w:hAnsi="Times New Roman" w:cs="Times New Roman"/>
              </w:rPr>
              <w:t>,</w:t>
            </w:r>
            <w:r w:rsidRPr="000E03A5">
              <w:rPr>
                <w:rFonts w:ascii="Times New Roman" w:hAnsi="Times New Roman" w:cs="Times New Roman"/>
              </w:rPr>
              <w:t>Telugu</w:t>
            </w:r>
            <w:proofErr w:type="spellEnd"/>
            <w:r w:rsidRPr="000E03A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&amp; </w:t>
            </w:r>
            <w:r w:rsidRPr="000E03A5">
              <w:rPr>
                <w:rFonts w:ascii="Times New Roman" w:hAnsi="Times New Roman" w:cs="Times New Roman"/>
              </w:rPr>
              <w:t>Hindi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31D9552" w14:textId="77777777" w:rsidR="00CE7496" w:rsidRDefault="00CE7496" w:rsidP="00CE7496"/>
          <w:p w14:paraId="1CD1E128" w14:textId="1E1BCECC" w:rsidR="00CD57E2" w:rsidRPr="00CE7496" w:rsidRDefault="00CD57E2" w:rsidP="00CE7496"/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3AB7820B" w14:textId="77777777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2D1FEBB6" w14:textId="77777777" w:rsidR="00CD57E2" w:rsidRPr="00975DAD" w:rsidRDefault="00CD57E2" w:rsidP="00CD57E2">
            <w:pPr>
              <w:spacing w:after="18" w:line="259" w:lineRule="auto"/>
            </w:pPr>
            <w:r w:rsidRPr="00975DAD">
              <w:rPr>
                <w:rFonts w:ascii="Times New Roman" w:hAnsi="Times New Roman" w:cs="Times New Roman"/>
                <w:b/>
                <w:bCs/>
                <w:sz w:val="24"/>
              </w:rPr>
              <w:t>Technical Skills:-</w:t>
            </w:r>
          </w:p>
          <w:p w14:paraId="3CA25ED0" w14:textId="77777777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Programming Languages: Java, C, HTML, SQL   </w:t>
            </w:r>
          </w:p>
          <w:p w14:paraId="3C1C2628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Platforms: Hacker Rank </w:t>
            </w:r>
          </w:p>
          <w:p w14:paraId="1EF0A925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Learning Platforms: NPTEL, Cisco, Coursera, Infosys Springboard </w:t>
            </w:r>
          </w:p>
          <w:p w14:paraId="1195B767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>Computer Skills: MS Word, PowerPoint, Excel, Basics of Computers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54A8693" w14:textId="6905BCE4" w:rsidR="00CE7496" w:rsidRDefault="00CE7496" w:rsidP="00CD57E2">
            <w:pPr>
              <w:pStyle w:val="Heading2"/>
            </w:pPr>
          </w:p>
          <w:p w14:paraId="416031F8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5DAD">
              <w:rPr>
                <w:rFonts w:ascii="Times New Roman" w:hAnsi="Times New Roman" w:cs="Times New Roman"/>
                <w:b/>
                <w:bCs/>
                <w:sz w:val="24"/>
              </w:rPr>
              <w:t>Academic Achievements:-</w:t>
            </w:r>
          </w:p>
          <w:p w14:paraId="2269BCEE" w14:textId="77777777" w:rsidR="00CD57E2" w:rsidRPr="00975DAD" w:rsidRDefault="00CD57E2" w:rsidP="00CD57E2">
            <w:pPr>
              <w:spacing w:after="18" w:line="259" w:lineRule="auto"/>
            </w:pPr>
            <w:r w:rsidRPr="00975DAD">
              <w:rPr>
                <w:rFonts w:ascii="Times New Roman" w:hAnsi="Times New Roman" w:cs="Times New Roman"/>
              </w:rPr>
              <w:t xml:space="preserve">Participated in Smart India Hackathon   </w:t>
            </w:r>
          </w:p>
          <w:p w14:paraId="6B9DFC1A" w14:textId="4D81B507" w:rsidR="00CD57E2" w:rsidRPr="00CD57E2" w:rsidRDefault="00CD57E2" w:rsidP="00CD57E2">
            <w:r w:rsidRPr="00975DAD">
              <w:rPr>
                <w:rFonts w:ascii="Times New Roman" w:hAnsi="Times New Roman" w:cs="Times New Roman"/>
              </w:rPr>
              <w:t xml:space="preserve">Participated in </w:t>
            </w:r>
            <w:proofErr w:type="spellStart"/>
            <w:r w:rsidRPr="00975DAD">
              <w:rPr>
                <w:rFonts w:ascii="Times New Roman" w:hAnsi="Times New Roman" w:cs="Times New Roman"/>
              </w:rPr>
              <w:t>AgentX</w:t>
            </w:r>
            <w:proofErr w:type="spellEnd"/>
            <w:r w:rsidRPr="00975DAD">
              <w:rPr>
                <w:rFonts w:ascii="Times New Roman" w:hAnsi="Times New Roman" w:cs="Times New Roman"/>
              </w:rPr>
              <w:t xml:space="preserve"> - Salesforce Hackathon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7199B4D" w14:textId="73310C9A" w:rsidR="00CE7496" w:rsidRDefault="00CE7496" w:rsidP="0033248B"/>
          <w:p w14:paraId="2C67DA60" w14:textId="77777777" w:rsidR="00A63F8D" w:rsidRPr="00EE2BDB" w:rsidRDefault="00A63F8D" w:rsidP="0033248B"/>
          <w:p w14:paraId="55941DF4" w14:textId="77777777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5DAD">
              <w:rPr>
                <w:rFonts w:ascii="Times New Roman" w:hAnsi="Times New Roman" w:cs="Times New Roman"/>
                <w:b/>
                <w:bCs/>
                <w:sz w:val="24"/>
              </w:rPr>
              <w:t>Certifications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:-</w:t>
            </w:r>
          </w:p>
          <w:p w14:paraId="2E4E0C5B" w14:textId="77777777" w:rsidR="00CD57E2" w:rsidRPr="00975DAD" w:rsidRDefault="00CD57E2" w:rsidP="00CD57E2">
            <w:pPr>
              <w:spacing w:after="18" w:line="259" w:lineRule="auto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Programming in Java - NPTEL   </w:t>
            </w:r>
          </w:p>
          <w:p w14:paraId="033CDC6C" w14:textId="77777777" w:rsidR="00CD57E2" w:rsidRPr="00975DAD" w:rsidRDefault="00CD57E2" w:rsidP="00CD57E2">
            <w:pPr>
              <w:ind w:left="-5" w:right="4340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Cisco CCNA - Operating System Basics   Cisco CCNA - Introduction to Modern AI   The Java Programming - Coursera   </w:t>
            </w:r>
          </w:p>
          <w:p w14:paraId="50E0DB26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proofErr w:type="spellStart"/>
            <w:r w:rsidRPr="00975DAD">
              <w:rPr>
                <w:rFonts w:ascii="Times New Roman" w:hAnsi="Times New Roman" w:cs="Times New Roman"/>
              </w:rPr>
              <w:t>HackerRank</w:t>
            </w:r>
            <w:proofErr w:type="spellEnd"/>
            <w:r w:rsidRPr="00975DAD">
              <w:rPr>
                <w:rFonts w:ascii="Times New Roman" w:hAnsi="Times New Roman" w:cs="Times New Roman"/>
              </w:rPr>
              <w:t xml:space="preserve"> Certification in C Programming </w:t>
            </w:r>
          </w:p>
          <w:p w14:paraId="5D441852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proofErr w:type="spellStart"/>
            <w:r w:rsidRPr="00975DAD">
              <w:rPr>
                <w:rFonts w:ascii="Times New Roman" w:hAnsi="Times New Roman" w:cs="Times New Roman"/>
              </w:rPr>
              <w:t>HackerRank</w:t>
            </w:r>
            <w:proofErr w:type="spellEnd"/>
            <w:r w:rsidRPr="00975DAD">
              <w:rPr>
                <w:rFonts w:ascii="Times New Roman" w:hAnsi="Times New Roman" w:cs="Times New Roman"/>
              </w:rPr>
              <w:t xml:space="preserve"> Certification in Java </w:t>
            </w:r>
          </w:p>
          <w:p w14:paraId="1865F8A1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Cisco Online Courses </w:t>
            </w:r>
          </w:p>
          <w:p w14:paraId="1FF0DDDA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>Infosys Springboard Courses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4C1B649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</w:p>
          <w:p w14:paraId="12A57D69" w14:textId="767BC1AB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5DAD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975DAD">
              <w:rPr>
                <w:rFonts w:ascii="Times New Roman" w:hAnsi="Times New Roman" w:cs="Times New Roman"/>
                <w:b/>
                <w:bCs/>
                <w:sz w:val="24"/>
              </w:rPr>
              <w:t>Strengths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:-</w:t>
            </w:r>
          </w:p>
          <w:p w14:paraId="41535BA0" w14:textId="58A74DB0" w:rsidR="00CD57E2" w:rsidRPr="00CD57E2" w:rsidRDefault="00CD57E2" w:rsidP="00CD57E2">
            <w:pPr>
              <w:spacing w:after="18" w:line="259" w:lineRule="auto"/>
            </w:pPr>
            <w:r w:rsidRPr="00975DAD">
              <w:rPr>
                <w:rFonts w:ascii="Times New Roman" w:hAnsi="Times New Roman" w:cs="Times New Roman"/>
              </w:rPr>
              <w:t xml:space="preserve">Quick learner </w:t>
            </w:r>
            <w:r>
              <w:rPr>
                <w:rFonts w:ascii="Times New Roman" w:hAnsi="Times New Roman" w:cs="Times New Roman"/>
              </w:rPr>
              <w:t xml:space="preserve">&amp; </w:t>
            </w:r>
            <w:r w:rsidRPr="00975DAD">
              <w:rPr>
                <w:rFonts w:ascii="Times New Roman" w:hAnsi="Times New Roman" w:cs="Times New Roman"/>
              </w:rPr>
              <w:t xml:space="preserve">Creative thinker   </w:t>
            </w:r>
          </w:p>
          <w:p w14:paraId="35EECF2F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Strong problem-solving ability   </w:t>
            </w:r>
          </w:p>
          <w:p w14:paraId="258F118C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Dedicated and self-motivated   </w:t>
            </w:r>
          </w:p>
          <w:p w14:paraId="7CA0E8AB" w14:textId="77777777" w:rsidR="00CD57E2" w:rsidRPr="00975DAD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 xml:space="preserve">Adaptable to new technologies   </w:t>
            </w:r>
          </w:p>
          <w:p w14:paraId="1AFFEF1D" w14:textId="440AECE5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  <w:r w:rsidRPr="00975DAD">
              <w:rPr>
                <w:rFonts w:ascii="Times New Roman" w:hAnsi="Times New Roman" w:cs="Times New Roman"/>
              </w:rPr>
              <w:t>Willingness to learn new technologies</w:t>
            </w:r>
          </w:p>
          <w:p w14:paraId="773555AD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</w:p>
          <w:p w14:paraId="64E07997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</w:p>
          <w:p w14:paraId="79272BC8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</w:p>
          <w:p w14:paraId="76B86BAB" w14:textId="77777777" w:rsidR="00CD57E2" w:rsidRDefault="00CD57E2" w:rsidP="00CD57E2">
            <w:pPr>
              <w:ind w:left="-5"/>
              <w:rPr>
                <w:rFonts w:ascii="Times New Roman" w:hAnsi="Times New Roman" w:cs="Times New Roman"/>
              </w:rPr>
            </w:pPr>
          </w:p>
          <w:p w14:paraId="1963DB94" w14:textId="77777777" w:rsidR="00CD57E2" w:rsidRDefault="00CD57E2" w:rsidP="00CD57E2">
            <w:pPr>
              <w:ind w:left="-5"/>
            </w:pPr>
          </w:p>
          <w:p w14:paraId="31072EA7" w14:textId="77777777" w:rsidR="00CD57E2" w:rsidRDefault="00CD57E2" w:rsidP="00CD57E2">
            <w:pPr>
              <w:ind w:left="-5"/>
            </w:pPr>
          </w:p>
          <w:p w14:paraId="02097007" w14:textId="0403A86A" w:rsidR="00CE7496" w:rsidRDefault="00CE7496" w:rsidP="0033248B"/>
        </w:tc>
      </w:tr>
    </w:tbl>
    <w:p w14:paraId="178EC50F" w14:textId="77777777" w:rsidR="004F03F5" w:rsidRPr="004F03F5" w:rsidRDefault="004F03F5" w:rsidP="0002353C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0080" w14:textId="77777777" w:rsidR="00E6537C" w:rsidRDefault="00E6537C" w:rsidP="00F316AD">
      <w:r>
        <w:separator/>
      </w:r>
    </w:p>
  </w:endnote>
  <w:endnote w:type="continuationSeparator" w:id="0">
    <w:p w14:paraId="39F03FA8" w14:textId="77777777" w:rsidR="00E6537C" w:rsidRDefault="00E6537C" w:rsidP="00F316AD">
      <w:r>
        <w:continuationSeparator/>
      </w:r>
    </w:p>
  </w:endnote>
  <w:endnote w:type="continuationNotice" w:id="1">
    <w:p w14:paraId="79EA22F9" w14:textId="77777777" w:rsidR="00E6537C" w:rsidRDefault="00E653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D02E" w14:textId="77777777" w:rsidR="00E6537C" w:rsidRDefault="00E6537C" w:rsidP="00F316AD">
      <w:r>
        <w:separator/>
      </w:r>
    </w:p>
  </w:footnote>
  <w:footnote w:type="continuationSeparator" w:id="0">
    <w:p w14:paraId="1F1CC684" w14:textId="77777777" w:rsidR="00E6537C" w:rsidRDefault="00E6537C" w:rsidP="00F316AD">
      <w:r>
        <w:continuationSeparator/>
      </w:r>
    </w:p>
  </w:footnote>
  <w:footnote w:type="continuationNotice" w:id="1">
    <w:p w14:paraId="31CE4625" w14:textId="77777777" w:rsidR="00E6537C" w:rsidRDefault="00E653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E2"/>
    <w:rsid w:val="00000AEC"/>
    <w:rsid w:val="0002353C"/>
    <w:rsid w:val="000238CE"/>
    <w:rsid w:val="000453C1"/>
    <w:rsid w:val="00064602"/>
    <w:rsid w:val="00065553"/>
    <w:rsid w:val="000E1D44"/>
    <w:rsid w:val="00137C2D"/>
    <w:rsid w:val="0015252B"/>
    <w:rsid w:val="0016696C"/>
    <w:rsid w:val="001755F8"/>
    <w:rsid w:val="00186FDF"/>
    <w:rsid w:val="00194350"/>
    <w:rsid w:val="001A4DBF"/>
    <w:rsid w:val="001B744B"/>
    <w:rsid w:val="001C4A17"/>
    <w:rsid w:val="0020696E"/>
    <w:rsid w:val="00210701"/>
    <w:rsid w:val="002356A2"/>
    <w:rsid w:val="00260B1C"/>
    <w:rsid w:val="00271A16"/>
    <w:rsid w:val="002745A5"/>
    <w:rsid w:val="00280DBB"/>
    <w:rsid w:val="00294052"/>
    <w:rsid w:val="0029770D"/>
    <w:rsid w:val="002D12DA"/>
    <w:rsid w:val="002E654A"/>
    <w:rsid w:val="003019B2"/>
    <w:rsid w:val="00311FD2"/>
    <w:rsid w:val="003220F2"/>
    <w:rsid w:val="0033248B"/>
    <w:rsid w:val="003334FA"/>
    <w:rsid w:val="0034688D"/>
    <w:rsid w:val="00366C2A"/>
    <w:rsid w:val="003A08F7"/>
    <w:rsid w:val="003E7565"/>
    <w:rsid w:val="003F2D42"/>
    <w:rsid w:val="0040233B"/>
    <w:rsid w:val="00446803"/>
    <w:rsid w:val="00471FD0"/>
    <w:rsid w:val="00481994"/>
    <w:rsid w:val="004B5F10"/>
    <w:rsid w:val="004F03F5"/>
    <w:rsid w:val="004F531F"/>
    <w:rsid w:val="00511A6E"/>
    <w:rsid w:val="005630CF"/>
    <w:rsid w:val="0057534A"/>
    <w:rsid w:val="00597AD7"/>
    <w:rsid w:val="00605A5B"/>
    <w:rsid w:val="00611CD0"/>
    <w:rsid w:val="00647EE2"/>
    <w:rsid w:val="00692B82"/>
    <w:rsid w:val="006C60E6"/>
    <w:rsid w:val="006E70D3"/>
    <w:rsid w:val="007127A0"/>
    <w:rsid w:val="007302D3"/>
    <w:rsid w:val="00793162"/>
    <w:rsid w:val="007A3D57"/>
    <w:rsid w:val="007B0F94"/>
    <w:rsid w:val="007B3957"/>
    <w:rsid w:val="0084513D"/>
    <w:rsid w:val="0084569D"/>
    <w:rsid w:val="0084757D"/>
    <w:rsid w:val="00872A76"/>
    <w:rsid w:val="008A01CE"/>
    <w:rsid w:val="008B6E66"/>
    <w:rsid w:val="008C5144"/>
    <w:rsid w:val="008D0091"/>
    <w:rsid w:val="009079F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10C09"/>
    <w:rsid w:val="00A125E9"/>
    <w:rsid w:val="00A134EE"/>
    <w:rsid w:val="00A23870"/>
    <w:rsid w:val="00A24B78"/>
    <w:rsid w:val="00A63F8D"/>
    <w:rsid w:val="00A76A25"/>
    <w:rsid w:val="00A77921"/>
    <w:rsid w:val="00AA3EF7"/>
    <w:rsid w:val="00AC0430"/>
    <w:rsid w:val="00B471FA"/>
    <w:rsid w:val="00B575FB"/>
    <w:rsid w:val="00BF7B29"/>
    <w:rsid w:val="00C064CA"/>
    <w:rsid w:val="00C1095A"/>
    <w:rsid w:val="00C36587"/>
    <w:rsid w:val="00C55791"/>
    <w:rsid w:val="00C55D85"/>
    <w:rsid w:val="00CA2273"/>
    <w:rsid w:val="00CD008D"/>
    <w:rsid w:val="00CD50FD"/>
    <w:rsid w:val="00CD57E2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10F01"/>
    <w:rsid w:val="00E11608"/>
    <w:rsid w:val="00E61BAC"/>
    <w:rsid w:val="00E644FA"/>
    <w:rsid w:val="00E6537C"/>
    <w:rsid w:val="00E842E3"/>
    <w:rsid w:val="00EB3739"/>
    <w:rsid w:val="00EE2991"/>
    <w:rsid w:val="00EE2BDB"/>
    <w:rsid w:val="00F012B4"/>
    <w:rsid w:val="00F316AD"/>
    <w:rsid w:val="00F42EBA"/>
    <w:rsid w:val="00F4501B"/>
    <w:rsid w:val="00F4615D"/>
    <w:rsid w:val="00F7416C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868D7"/>
  <w15:chartTrackingRefBased/>
  <w15:docId w15:val="{CFBFAD7C-372B-41BA-BC8C-88DE3787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24eg112b53@anurag.edu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NAY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C7708C4615416189CB4301AD97C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25898-D297-4415-9939-11FEBA81859D}"/>
      </w:docPartPr>
      <w:docPartBody>
        <w:p w:rsidR="001B169C" w:rsidRDefault="001B169C">
          <w:pPr>
            <w:pStyle w:val="D3C7708C4615416189CB4301AD97CF1B"/>
          </w:pPr>
          <w:r w:rsidRPr="00CE7496">
            <w:t>Contact</w:t>
          </w:r>
        </w:p>
      </w:docPartBody>
    </w:docPart>
    <w:docPart>
      <w:docPartPr>
        <w:name w:val="37044143E097451BA0A480080351B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CBCD1-77D6-4CCF-A24E-80C60EE4227A}"/>
      </w:docPartPr>
      <w:docPartBody>
        <w:p w:rsidR="001B169C" w:rsidRDefault="001B169C">
          <w:pPr>
            <w:pStyle w:val="37044143E097451BA0A480080351BD6A"/>
          </w:pPr>
          <w:r w:rsidRPr="0033248B">
            <w:t>Education</w:t>
          </w:r>
        </w:p>
      </w:docPartBody>
    </w:docPart>
    <w:docPart>
      <w:docPartPr>
        <w:name w:val="E034C8CA14EB4FABA8077220798DE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FE46C-3F43-4B2D-8DFD-68FCEF28BF2D}"/>
      </w:docPartPr>
      <w:docPartBody>
        <w:p w:rsidR="001B169C" w:rsidRDefault="001B169C">
          <w:pPr>
            <w:pStyle w:val="E034C8CA14EB4FABA8077220798DEE07"/>
          </w:pPr>
          <w:r w:rsidRPr="00065553">
            <w:t>Key Skills</w:t>
          </w:r>
        </w:p>
      </w:docPartBody>
    </w:docPart>
    <w:docPart>
      <w:docPartPr>
        <w:name w:val="86C273EC28D04EE2B41234CD38E84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65A8D-40A3-4D9C-9F23-9E8D2AD30852}"/>
      </w:docPartPr>
      <w:docPartBody>
        <w:p w:rsidR="001B169C" w:rsidRDefault="001B169C">
          <w:pPr>
            <w:pStyle w:val="86C273EC28D04EE2B41234CD38E8412F"/>
          </w:pPr>
          <w:r w:rsidRPr="00065553">
            <w:t>Interests</w:t>
          </w:r>
        </w:p>
      </w:docPartBody>
    </w:docPart>
    <w:docPart>
      <w:docPartPr>
        <w:name w:val="59B8940265554076847F67DCC0939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536D6-549C-405E-B76A-17B1131CD215}"/>
      </w:docPartPr>
      <w:docPartBody>
        <w:p w:rsidR="001B169C" w:rsidRDefault="00E047D8" w:rsidP="00E047D8">
          <w:pPr>
            <w:pStyle w:val="59B8940265554076847F67DCC09397AC"/>
          </w:pPr>
          <w:r>
            <w:t>Environmental conservation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D8"/>
    <w:rsid w:val="001B169C"/>
    <w:rsid w:val="00E047D8"/>
    <w:rsid w:val="00E6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7E8963ACA148ADA5EC88BCBBF88DBA">
    <w:name w:val="547E8963ACA148ADA5EC88BCBBF88DBA"/>
  </w:style>
  <w:style w:type="paragraph" w:customStyle="1" w:styleId="80366F96286745C7A62C440BD9770EC4">
    <w:name w:val="80366F96286745C7A62C440BD9770EC4"/>
  </w:style>
  <w:style w:type="paragraph" w:customStyle="1" w:styleId="D3C7708C4615416189CB4301AD97CF1B">
    <w:name w:val="D3C7708C4615416189CB4301AD97CF1B"/>
  </w:style>
  <w:style w:type="paragraph" w:customStyle="1" w:styleId="B495A4FFF22442FABCCB6CF25EB2B8D6">
    <w:name w:val="B495A4FFF22442FABCCB6CF25EB2B8D6"/>
  </w:style>
  <w:style w:type="paragraph" w:customStyle="1" w:styleId="6E5054A9D8E4434580B6E32A5AA31A67">
    <w:name w:val="6E5054A9D8E4434580B6E32A5AA31A67"/>
  </w:style>
  <w:style w:type="paragraph" w:customStyle="1" w:styleId="969871306515416BA421EB7C6D8C1ED3">
    <w:name w:val="969871306515416BA421EB7C6D8C1ED3"/>
  </w:style>
  <w:style w:type="paragraph" w:customStyle="1" w:styleId="1B1E9AF07B874E298668639576F32225">
    <w:name w:val="1B1E9AF07B874E298668639576F32225"/>
  </w:style>
  <w:style w:type="paragraph" w:customStyle="1" w:styleId="AA5FFAF320B44E4C9F69B98C97ED5365">
    <w:name w:val="AA5FFAF320B44E4C9F69B98C97ED5365"/>
  </w:style>
  <w:style w:type="paragraph" w:customStyle="1" w:styleId="AC4492B285D24D05B32C3005B01A4DA6">
    <w:name w:val="AC4492B285D24D05B32C3005B01A4DA6"/>
  </w:style>
  <w:style w:type="paragraph" w:customStyle="1" w:styleId="819F769D440845E2B5B3A0C75A33DAB3">
    <w:name w:val="819F769D440845E2B5B3A0C75A33DAB3"/>
  </w:style>
  <w:style w:type="paragraph" w:customStyle="1" w:styleId="37044143E097451BA0A480080351BD6A">
    <w:name w:val="37044143E097451BA0A480080351BD6A"/>
  </w:style>
  <w:style w:type="paragraph" w:customStyle="1" w:styleId="93B7225DA2FA4813AE2D5B413D4D9D89">
    <w:name w:val="93B7225DA2FA4813AE2D5B413D4D9D89"/>
  </w:style>
  <w:style w:type="paragraph" w:customStyle="1" w:styleId="A512B0A94AEA43CFA5095714F472DFF0">
    <w:name w:val="A512B0A94AEA43CFA5095714F472DFF0"/>
  </w:style>
  <w:style w:type="paragraph" w:customStyle="1" w:styleId="F8A37F9C40B44BA4AD710235392EA312">
    <w:name w:val="F8A37F9C40B44BA4AD710235392EA312"/>
  </w:style>
  <w:style w:type="paragraph" w:customStyle="1" w:styleId="6999B97123B4467CA99E2BFC058F8979">
    <w:name w:val="6999B97123B4467CA99E2BFC058F8979"/>
  </w:style>
  <w:style w:type="paragraph" w:customStyle="1" w:styleId="D9D3DC6F18B64E7D9393AA9AF5A962B8">
    <w:name w:val="D9D3DC6F18B64E7D9393AA9AF5A962B8"/>
  </w:style>
  <w:style w:type="paragraph" w:customStyle="1" w:styleId="3E880D4B17BE4904AD9B51571A7D3517">
    <w:name w:val="3E880D4B17BE4904AD9B51571A7D3517"/>
  </w:style>
  <w:style w:type="paragraph" w:customStyle="1" w:styleId="E034C8CA14EB4FABA8077220798DEE07">
    <w:name w:val="E034C8CA14EB4FABA8077220798DEE07"/>
  </w:style>
  <w:style w:type="paragraph" w:customStyle="1" w:styleId="93FDBBDC472D4EAAB9BD83876B87C8D9">
    <w:name w:val="93FDBBDC472D4EAAB9BD83876B87C8D9"/>
  </w:style>
  <w:style w:type="paragraph" w:customStyle="1" w:styleId="4F8351255973433D9B92937306399AD4">
    <w:name w:val="4F8351255973433D9B92937306399AD4"/>
  </w:style>
  <w:style w:type="paragraph" w:customStyle="1" w:styleId="21AF55F0B5AC4A33834776E19A941ABD">
    <w:name w:val="21AF55F0B5AC4A33834776E19A941ABD"/>
  </w:style>
  <w:style w:type="paragraph" w:customStyle="1" w:styleId="5532B99972B1485596D889A014AB176D">
    <w:name w:val="5532B99972B1485596D889A014AB176D"/>
  </w:style>
  <w:style w:type="paragraph" w:customStyle="1" w:styleId="05E3E129BFA9499FB931B7030AF2CECE">
    <w:name w:val="05E3E129BFA9499FB931B7030AF2CECE"/>
  </w:style>
  <w:style w:type="paragraph" w:customStyle="1" w:styleId="86C273EC28D04EE2B41234CD38E8412F">
    <w:name w:val="86C273EC28D04EE2B41234CD38E8412F"/>
  </w:style>
  <w:style w:type="paragraph" w:customStyle="1" w:styleId="9AB5B8D875864E32B8BF342DBBACE6AD">
    <w:name w:val="9AB5B8D875864E32B8BF342DBBACE6AD"/>
  </w:style>
  <w:style w:type="paragraph" w:customStyle="1" w:styleId="2D07BB2F60364B72812A12A62A5A35B3">
    <w:name w:val="2D07BB2F60364B72812A12A62A5A35B3"/>
  </w:style>
  <w:style w:type="paragraph" w:customStyle="1" w:styleId="3B782BBA061B423EAB4DD94FEA4F82C9">
    <w:name w:val="3B782BBA061B423EAB4DD94FEA4F82C9"/>
  </w:style>
  <w:style w:type="paragraph" w:customStyle="1" w:styleId="FC57CC947D44446C8E9DC483BDF3317A">
    <w:name w:val="FC57CC947D44446C8E9DC483BDF3317A"/>
  </w:style>
  <w:style w:type="paragraph" w:customStyle="1" w:styleId="5DC4FE15CB8348BA957089A71BCCD8A5">
    <w:name w:val="5DC4FE15CB8348BA957089A71BCCD8A5"/>
  </w:style>
  <w:style w:type="paragraph" w:customStyle="1" w:styleId="7AC18F52312C401D8EBFFCBD138FC24C">
    <w:name w:val="7AC18F52312C401D8EBFFCBD138FC24C"/>
  </w:style>
  <w:style w:type="paragraph" w:customStyle="1" w:styleId="D2ACB761EC7E46D1933544E42335533E">
    <w:name w:val="D2ACB761EC7E46D1933544E42335533E"/>
  </w:style>
  <w:style w:type="paragraph" w:customStyle="1" w:styleId="EED342879E9945A29A95FCC6ACC7DA47">
    <w:name w:val="EED342879E9945A29A95FCC6ACC7DA47"/>
  </w:style>
  <w:style w:type="paragraph" w:customStyle="1" w:styleId="9B5E0EEAB645430EB53A7C5FF822453B">
    <w:name w:val="9B5E0EEAB645430EB53A7C5FF822453B"/>
  </w:style>
  <w:style w:type="paragraph" w:customStyle="1" w:styleId="0492005AF0DE400AB2B2C1E763BD2173">
    <w:name w:val="0492005AF0DE400AB2B2C1E763BD2173"/>
  </w:style>
  <w:style w:type="paragraph" w:customStyle="1" w:styleId="678C43D258E54E15A1EFC35299E02C5B">
    <w:name w:val="678C43D258E54E15A1EFC35299E02C5B"/>
  </w:style>
  <w:style w:type="paragraph" w:customStyle="1" w:styleId="203D04AB6FDB463289B17DE41F5C1283">
    <w:name w:val="203D04AB6FDB463289B17DE41F5C1283"/>
  </w:style>
  <w:style w:type="paragraph" w:customStyle="1" w:styleId="826D75B33D6246AF8769B2C500F664CC">
    <w:name w:val="826D75B33D6246AF8769B2C500F664CC"/>
  </w:style>
  <w:style w:type="paragraph" w:customStyle="1" w:styleId="DFB08171796449009A8B8D3D6ED8E268">
    <w:name w:val="DFB08171796449009A8B8D3D6ED8E268"/>
  </w:style>
  <w:style w:type="paragraph" w:customStyle="1" w:styleId="F55B92D77C534219A4CC0145370FE6B3">
    <w:name w:val="F55B92D77C534219A4CC0145370FE6B3"/>
  </w:style>
  <w:style w:type="paragraph" w:customStyle="1" w:styleId="4BBE7E9A88D2452486EBB9049B291383">
    <w:name w:val="4BBE7E9A88D2452486EBB9049B291383"/>
  </w:style>
  <w:style w:type="paragraph" w:customStyle="1" w:styleId="1D95E3BC8A9C439BAEEA5B80C62C646E">
    <w:name w:val="1D95E3BC8A9C439BAEEA5B80C62C646E"/>
  </w:style>
  <w:style w:type="paragraph" w:customStyle="1" w:styleId="32B848DC275E4E29BBA2A679B1E3F3AA">
    <w:name w:val="32B848DC275E4E29BBA2A679B1E3F3AA"/>
  </w:style>
  <w:style w:type="paragraph" w:customStyle="1" w:styleId="2BD7840366F24153B743ACB8DDF732EE">
    <w:name w:val="2BD7840366F24153B743ACB8DDF732EE"/>
  </w:style>
  <w:style w:type="paragraph" w:customStyle="1" w:styleId="59B8940265554076847F67DCC09397AC">
    <w:name w:val="59B8940265554076847F67DCC09397AC"/>
    <w:rsid w:val="00E047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AB396E-6226-4C7B-B1DD-E1047701B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305926A-D910-4AE1-BBC9-5115B8B5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5C8826-FAE8-45D8-8293-DB168F651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</Template>
  <TotalTime>7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</dc:creator>
  <cp:keywords/>
  <dc:description/>
  <cp:lastModifiedBy>pranay akula</cp:lastModifiedBy>
  <cp:revision>1</cp:revision>
  <dcterms:created xsi:type="dcterms:W3CDTF">2026-03-11T18:19:00Z</dcterms:created>
  <dcterms:modified xsi:type="dcterms:W3CDTF">2026-03-11T18:31:00Z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